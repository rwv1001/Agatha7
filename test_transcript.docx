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91563" w14:textId="77777777" w:rsidR="000C5ACC" w:rsidRDefault="000C5ACC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12329454" w14:textId="64EB09FE" w:rsidR="004B60A3" w:rsidRDefault="004B60A3" w:rsidP="004B60A3">
      <w:pPr>
        <w:jc w:val="center"/>
        <w:rPr>
          <w:b/>
          <w:color w:val="000000" w:themeColor="text1"/>
          <w:sz w:val="36"/>
          <w:szCs w:val="36"/>
        </w:rPr>
      </w:pPr>
      <w:r w:rsidRPr="00F87DB7">
        <w:rPr>
          <w:b/>
          <w:color w:val="000000" w:themeColor="text1"/>
          <w:sz w:val="36"/>
          <w:szCs w:val="36"/>
        </w:rPr>
        <w:t xml:space="preserve">Transcript </w:t>
      </w:r>
      <w:r>
        <w:rPr>
          <w:b/>
          <w:color w:val="000000" w:themeColor="text1"/>
          <w:sz w:val="36"/>
          <w:szCs w:val="36"/>
        </w:rPr>
        <w:t xml:space="preserve">of studies: </w:t>
      </w:r>
      <w:r w:rsidR="004D5A22">
        <w:rPr>
          <w:b/>
          <w:noProof/>
          <w:color w:val="000000" w:themeColor="text1"/>
          <w:sz w:val="36"/>
          <w:szCs w:val="36"/>
        </w:rPr>
        <w:t>John Smith OP</w:t>
      </w:r>
    </w:p>
    <w:p w14:paraId="397122BF" w14:textId="77777777" w:rsidR="004B60A3" w:rsidRDefault="004B60A3" w:rsidP="004B60A3">
      <w:pPr>
        <w:jc w:val="center"/>
        <w:rPr>
          <w:b/>
          <w:color w:val="000000" w:themeColor="text1"/>
          <w:sz w:val="36"/>
          <w:szCs w:val="36"/>
        </w:rPr>
      </w:pPr>
    </w:p>
    <w:p w14:paraId="444ED71F" w14:textId="77777777" w:rsidR="004B60A3" w:rsidRPr="00F87DB7" w:rsidRDefault="004B60A3" w:rsidP="004B60A3">
      <w:pPr>
        <w:jc w:val="center"/>
        <w:rPr>
          <w:b/>
          <w:color w:val="000000" w:themeColor="text1"/>
          <w:sz w:val="36"/>
          <w:szCs w:val="36"/>
        </w:rPr>
      </w:pPr>
    </w:p>
    <w:p w14:paraId="1F9FA305" w14:textId="6DC2333F" w:rsidR="004B60A3" w:rsidRPr="000C5ACC" w:rsidRDefault="004B60A3" w:rsidP="004B60A3">
      <w:pPr>
        <w:tabs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  <w:sz w:val="28"/>
          <w:szCs w:val="28"/>
        </w:rPr>
      </w:pPr>
      <w:r w:rsidRPr="000C5ACC">
        <w:rPr>
          <w:b/>
          <w:color w:val="000000" w:themeColor="text1"/>
          <w:sz w:val="28"/>
          <w:szCs w:val="28"/>
        </w:rPr>
        <w:t>STUDIES IN PHILOSOPHY</w:t>
      </w:r>
    </w:p>
    <w:p w14:paraId="4A3DB9BA" w14:textId="77777777" w:rsidR="004B60A3" w:rsidRPr="0039322C" w:rsidRDefault="004B60A3" w:rsidP="004B60A3">
      <w:pPr>
        <w:tabs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  <w:sz w:val="18"/>
          <w:szCs w:val="28"/>
          <w:u w:val="single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5"/>
        <w:gridCol w:w="2790"/>
        <w:gridCol w:w="2253"/>
        <w:gridCol w:w="846"/>
        <w:gridCol w:w="931"/>
      </w:tblGrid>
      <w:tr w:rsidR="004B60A3" w:rsidRPr="00F87DB7" w14:paraId="4DE21942" w14:textId="77777777" w:rsidTr="00F86089">
        <w:tc>
          <w:tcPr>
            <w:tcW w:w="3245" w:type="dxa"/>
            <w:vAlign w:val="center"/>
          </w:tcPr>
          <w:p w14:paraId="3D0AF647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Subject</w:t>
            </w:r>
          </w:p>
        </w:tc>
        <w:tc>
          <w:tcPr>
            <w:tcW w:w="2790" w:type="dxa"/>
            <w:vAlign w:val="center"/>
          </w:tcPr>
          <w:p w14:paraId="6896D63C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Term</w:t>
            </w:r>
          </w:p>
        </w:tc>
        <w:tc>
          <w:tcPr>
            <w:tcW w:w="2253" w:type="dxa"/>
            <w:vAlign w:val="center"/>
          </w:tcPr>
          <w:p w14:paraId="7DA5B0D5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Grade</w:t>
            </w:r>
          </w:p>
        </w:tc>
        <w:tc>
          <w:tcPr>
            <w:tcW w:w="846" w:type="dxa"/>
            <w:vAlign w:val="center"/>
          </w:tcPr>
          <w:p w14:paraId="587DD0F1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Hours</w:t>
            </w:r>
          </w:p>
        </w:tc>
        <w:tc>
          <w:tcPr>
            <w:tcW w:w="931" w:type="dxa"/>
            <w:vAlign w:val="center"/>
          </w:tcPr>
          <w:p w14:paraId="6DC5873D" w14:textId="77777777" w:rsidR="004B60A3" w:rsidRPr="000C5ACC" w:rsidRDefault="004B60A3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Credits</w:t>
            </w:r>
          </w:p>
        </w:tc>
      </w:tr>
      <w:tr w:rsidR="00F86089" w:rsidRPr="00F87DB7" w14:paraId="2C66542D" w14:textId="77777777" w:rsidTr="00F86089">
        <w:tc>
          <w:tcPr>
            <w:tcW w:w="3245" w:type="dxa"/>
            <w:vAlign w:val="center"/>
          </w:tcPr>
          <w:p w14:paraId="29E23724" w14:textId="4E34E236" w:rsidR="00F86089" w:rsidRPr="000C5ACC" w:rsidRDefault="00F86089" w:rsidP="00B26F99">
            <w:pPr>
              <w:rPr>
                <w:b/>
                <w:i/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#attendee_rows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«#attendee_rows»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790" w:type="dxa"/>
            <w:vAlign w:val="center"/>
          </w:tcPr>
          <w:p w14:paraId="666A241C" w14:textId="77777777" w:rsidR="00F86089" w:rsidRPr="000C5ACC" w:rsidRDefault="00F86089" w:rsidP="00B26F99">
            <w:pPr>
              <w:rPr>
                <w:b/>
                <w:i/>
                <w:color w:val="000000" w:themeColor="text1"/>
              </w:rPr>
            </w:pPr>
          </w:p>
        </w:tc>
        <w:tc>
          <w:tcPr>
            <w:tcW w:w="2253" w:type="dxa"/>
            <w:vAlign w:val="center"/>
          </w:tcPr>
          <w:p w14:paraId="10F843AE" w14:textId="77777777" w:rsidR="00F86089" w:rsidRPr="000C5ACC" w:rsidRDefault="00F86089" w:rsidP="00B26F99">
            <w:pPr>
              <w:rPr>
                <w:b/>
                <w:i/>
                <w:color w:val="000000" w:themeColor="text1"/>
              </w:rPr>
            </w:pPr>
          </w:p>
        </w:tc>
        <w:tc>
          <w:tcPr>
            <w:tcW w:w="846" w:type="dxa"/>
            <w:vAlign w:val="center"/>
          </w:tcPr>
          <w:p w14:paraId="1F492734" w14:textId="77777777" w:rsidR="00F86089" w:rsidRPr="000C5ACC" w:rsidRDefault="00F86089" w:rsidP="00B26F99">
            <w:pPr>
              <w:rPr>
                <w:b/>
                <w:i/>
                <w:color w:val="000000" w:themeColor="text1"/>
              </w:rPr>
            </w:pPr>
          </w:p>
        </w:tc>
        <w:tc>
          <w:tcPr>
            <w:tcW w:w="931" w:type="dxa"/>
            <w:vAlign w:val="center"/>
          </w:tcPr>
          <w:p w14:paraId="5471CA2F" w14:textId="77777777" w:rsidR="00F86089" w:rsidRPr="000C5ACC" w:rsidRDefault="00F86089" w:rsidP="00B26F99">
            <w:pPr>
              <w:rPr>
                <w:b/>
                <w:i/>
                <w:color w:val="000000" w:themeColor="text1"/>
              </w:rPr>
            </w:pPr>
          </w:p>
        </w:tc>
      </w:tr>
      <w:tr w:rsidR="004B60A3" w:rsidRPr="00F87DB7" w14:paraId="76656B2A" w14:textId="77777777" w:rsidTr="00F86089">
        <w:tc>
          <w:tcPr>
            <w:tcW w:w="3245" w:type="dxa"/>
            <w:vAlign w:val="center"/>
          </w:tcPr>
          <w:p w14:paraId="75EFDA9B" w14:textId="69BEEAC7" w:rsidR="004B60A3" w:rsidRPr="00F87DB7" w:rsidRDefault="001F56C5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790" w:type="dxa"/>
            <w:vAlign w:val="center"/>
          </w:tcPr>
          <w:p w14:paraId="0DA26027" w14:textId="51CFD61D" w:rsidR="004B60A3" w:rsidRPr="00F87DB7" w:rsidRDefault="00B06C8C" w:rsidP="00B26F99">
            <w:pPr>
              <w:rPr>
                <w:color w:val="000000" w:themeColor="text1"/>
                <w:sz w:val="22"/>
                <w:szCs w:val="22"/>
              </w:rPr>
            </w:pPr>
            <w:r w:rsidR="006B6B12">
              <w:rPr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2253" w:type="dxa"/>
            <w:vAlign w:val="center"/>
          </w:tcPr>
          <w:p w14:paraId="294F64C1" w14:textId="5B0B6AC6" w:rsidR="004B60A3" w:rsidRPr="00F87DB7" w:rsidRDefault="00145624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846" w:type="dxa"/>
            <w:vAlign w:val="center"/>
          </w:tcPr>
          <w:p w14:paraId="65D8F682" w14:textId="1B96761C" w:rsidR="004B60A3" w:rsidRPr="00F87DB7" w:rsidRDefault="004B60A3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4F75D47C" w14:textId="7937FABB" w:rsidR="004B60A3" w:rsidRPr="00F87DB7" w:rsidRDefault="004B60A3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  <w:tr w:rsidR="00F86089" w:rsidRPr="00F87DB7" w14:paraId="54DA2B8F" w14:textId="77777777" w:rsidTr="00F86089">
        <w:tc>
          <w:tcPr>
            <w:tcW w:w="3245" w:type="dxa"/>
            <w:vAlign w:val="center"/>
          </w:tcPr>
          <w:p w14:paraId="5F7FDAD4" w14:textId="50C5FB05" w:rsidR="00F86089" w:rsidRDefault="00F86089" w:rsidP="00B26F99">
            <w:pPr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fldChar w:fldCharType="begin"/>
            </w:r>
            <w:r>
              <w:rPr>
                <w:color w:val="000000" w:themeColor="text1"/>
                <w:sz w:val="22"/>
                <w:szCs w:val="22"/>
              </w:rPr>
              <w:instrText xml:space="preserve"> MERGEFIELD  / \* MERGEFORMAT </w:instrText>
            </w:r>
            <w:r>
              <w:rPr>
                <w:color w:val="000000" w:themeColor="text1"/>
                <w:sz w:val="22"/>
                <w:szCs w:val="22"/>
              </w:rPr>
              <w:fldChar w:fldCharType="separate"/>
            </w:r>
            <w:r>
              <w:rPr>
                <w:noProof/>
                <w:color w:val="000000" w:themeColor="text1"/>
                <w:sz w:val="22"/>
                <w:szCs w:val="22"/>
              </w:rPr>
              <w:t>«/»</w:t>
            </w:r>
            <w:r>
              <w:rPr>
                <w:color w:val="000000" w:themeColor="text1"/>
                <w:sz w:val="22"/>
                <w:szCs w:val="22"/>
              </w:rPr>
              <w:fldChar w:fldCharType="end"/>
            </w:r>
          </w:p>
        </w:tc>
        <w:tc>
          <w:tcPr>
            <w:tcW w:w="2790" w:type="dxa"/>
            <w:vAlign w:val="center"/>
          </w:tcPr>
          <w:p w14:paraId="46FAD31A" w14:textId="77777777" w:rsidR="00F86089" w:rsidRDefault="00F86089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253" w:type="dxa"/>
            <w:vAlign w:val="center"/>
          </w:tcPr>
          <w:p w14:paraId="1F816F5A" w14:textId="77777777" w:rsidR="00F86089" w:rsidRDefault="00F86089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846" w:type="dxa"/>
            <w:vAlign w:val="center"/>
          </w:tcPr>
          <w:p w14:paraId="4399A08B" w14:textId="77777777" w:rsidR="00F86089" w:rsidRPr="00F87DB7" w:rsidRDefault="00F86089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31" w:type="dxa"/>
            <w:vAlign w:val="center"/>
          </w:tcPr>
          <w:p w14:paraId="77B0CDF5" w14:textId="77777777" w:rsidR="00F86089" w:rsidRPr="00F87DB7" w:rsidRDefault="00F86089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3951CD02" w14:textId="77777777" w:rsidR="004B60A3" w:rsidRDefault="004B60A3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042D4F44" w14:textId="77777777" w:rsidR="00D86D3F" w:rsidRPr="00D5522D" w:rsidRDefault="00D86D3F" w:rsidP="00D86D3F">
      <w:pPr>
        <w:tabs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  <w:sz w:val="28"/>
          <w:szCs w:val="28"/>
        </w:rPr>
      </w:pPr>
      <w:r w:rsidRPr="00D5522D">
        <w:rPr>
          <w:b/>
          <w:color w:val="000000" w:themeColor="text1"/>
          <w:sz w:val="28"/>
          <w:szCs w:val="28"/>
        </w:rPr>
        <w:t xml:space="preserve">STUDIES IN THEOLOGY AND ANCILLARY SUBJECTS </w:t>
      </w:r>
    </w:p>
    <w:p w14:paraId="5946A69D" w14:textId="77777777" w:rsidR="00D86D3F" w:rsidRPr="00D5522D" w:rsidRDefault="00D86D3F" w:rsidP="00D86D3F">
      <w:pPr>
        <w:tabs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  <w:sz w:val="28"/>
          <w:szCs w:val="28"/>
          <w:u w:val="single"/>
        </w:rPr>
      </w:pPr>
    </w:p>
    <w:p w14:paraId="0672B6BF" w14:textId="77777777" w:rsidR="00D86D3F" w:rsidRPr="00D5522D" w:rsidRDefault="00D86D3F" w:rsidP="00D86D3F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8"/>
        </w:rPr>
      </w:pPr>
      <w:r w:rsidRPr="00D5522D">
        <w:rPr>
          <w:color w:val="000000" w:themeColor="text1"/>
          <w:sz w:val="28"/>
        </w:rPr>
        <w:t>Scripture &amp; Background to Scripture</w:t>
      </w:r>
    </w:p>
    <w:p w14:paraId="79D96B77" w14:textId="77777777" w:rsidR="00D86D3F" w:rsidRPr="00D5522D" w:rsidRDefault="00D86D3F" w:rsidP="00D86D3F">
      <w:pPr>
        <w:rPr>
          <w:sz w:val="18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1"/>
        <w:gridCol w:w="2282"/>
        <w:gridCol w:w="992"/>
        <w:gridCol w:w="1134"/>
        <w:gridCol w:w="1446"/>
      </w:tblGrid>
      <w:tr w:rsidR="00D86D3F" w:rsidRPr="00D5522D" w14:paraId="6BFF4171" w14:textId="77777777" w:rsidTr="00B26F99">
        <w:tc>
          <w:tcPr>
            <w:tcW w:w="4211" w:type="dxa"/>
            <w:vAlign w:val="center"/>
          </w:tcPr>
          <w:p w14:paraId="24FCA945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Subject</w:t>
            </w:r>
          </w:p>
        </w:tc>
        <w:tc>
          <w:tcPr>
            <w:tcW w:w="2282" w:type="dxa"/>
            <w:vAlign w:val="center"/>
          </w:tcPr>
          <w:p w14:paraId="0BF68B6B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Term</w:t>
            </w:r>
          </w:p>
        </w:tc>
        <w:tc>
          <w:tcPr>
            <w:tcW w:w="992" w:type="dxa"/>
            <w:vAlign w:val="center"/>
          </w:tcPr>
          <w:p w14:paraId="0C4F4910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Grade</w:t>
            </w:r>
          </w:p>
        </w:tc>
        <w:tc>
          <w:tcPr>
            <w:tcW w:w="1134" w:type="dxa"/>
            <w:vAlign w:val="center"/>
          </w:tcPr>
          <w:p w14:paraId="58B29F56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Hours</w:t>
            </w:r>
          </w:p>
        </w:tc>
        <w:tc>
          <w:tcPr>
            <w:tcW w:w="1446" w:type="dxa"/>
            <w:vAlign w:val="center"/>
          </w:tcPr>
          <w:p w14:paraId="57978CBE" w14:textId="77777777" w:rsidR="00D86D3F" w:rsidRPr="00D5522D" w:rsidRDefault="00D86D3F" w:rsidP="00B26F99">
            <w:pPr>
              <w:rPr>
                <w:color w:val="000000" w:themeColor="text1"/>
                <w:sz w:val="22"/>
                <w:szCs w:val="22"/>
              </w:rPr>
            </w:pPr>
            <w:r w:rsidRPr="00D5522D">
              <w:rPr>
                <w:b/>
                <w:color w:val="000000" w:themeColor="text1"/>
              </w:rPr>
              <w:t>Credits</w:t>
            </w:r>
          </w:p>
        </w:tc>
      </w:tr>
      <w:tr w:rsidR="00D86D3F" w:rsidRPr="00F87DB7" w14:paraId="4C01E0BE" w14:textId="77777777" w:rsidTr="00B26F99">
        <w:tc>
          <w:tcPr>
            <w:tcW w:w="4211" w:type="dxa"/>
            <w:vAlign w:val="center"/>
          </w:tcPr>
          <w:p w14:paraId="3A7E85E3" w14:textId="33D4EE8A" w:rsidR="00D86D3F" w:rsidRPr="00F87DB7" w:rsidRDefault="00D86D3F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282" w:type="dxa"/>
            <w:vAlign w:val="center"/>
          </w:tcPr>
          <w:p w14:paraId="22E3166E" w14:textId="1C20DD42" w:rsidR="00D86D3F" w:rsidRPr="00F87DB7" w:rsidRDefault="00D86D3F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7CE03FF1" w14:textId="78EC4BB2" w:rsidR="00D86D3F" w:rsidRPr="00F87DB7" w:rsidRDefault="00D86D3F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201F36B" w14:textId="5267F344" w:rsidR="00D86D3F" w:rsidRPr="00F87DB7" w:rsidRDefault="00D86D3F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5FE414E1" w14:textId="6DD9AA52" w:rsidR="00D86D3F" w:rsidRPr="00F87DB7" w:rsidRDefault="00D86D3F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6F7B0FF6" w14:textId="77777777" w:rsidR="00BF40E4" w:rsidRPr="00BF40E4" w:rsidRDefault="00BF40E4" w:rsidP="00BF40E4"/>
    <w:p w14:paraId="45D110ED" w14:textId="77777777" w:rsidR="00765C50" w:rsidRPr="000C5ACC" w:rsidRDefault="00765C50" w:rsidP="00765C50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8"/>
        </w:rPr>
      </w:pPr>
      <w:r w:rsidRPr="000C5ACC">
        <w:rPr>
          <w:color w:val="000000" w:themeColor="text1"/>
          <w:sz w:val="28"/>
        </w:rPr>
        <w:t>Church History</w:t>
      </w:r>
    </w:p>
    <w:p w14:paraId="008321F4" w14:textId="77777777" w:rsidR="00765C50" w:rsidRPr="000D40AE" w:rsidRDefault="00765C50" w:rsidP="00765C50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18"/>
        </w:rPr>
      </w:pPr>
      <w:r w:rsidRPr="000D40AE">
        <w:rPr>
          <w:color w:val="000000" w:themeColor="text1"/>
          <w:sz w:val="18"/>
        </w:rPr>
        <w:tab/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1"/>
        <w:gridCol w:w="2282"/>
        <w:gridCol w:w="992"/>
        <w:gridCol w:w="1134"/>
        <w:gridCol w:w="1446"/>
      </w:tblGrid>
      <w:tr w:rsidR="00765C50" w:rsidRPr="000D40AE" w14:paraId="77495AFD" w14:textId="77777777" w:rsidTr="00B26F99">
        <w:tc>
          <w:tcPr>
            <w:tcW w:w="4211" w:type="dxa"/>
            <w:vAlign w:val="center"/>
          </w:tcPr>
          <w:p w14:paraId="41BA368D" w14:textId="77777777" w:rsidR="00765C50" w:rsidRPr="000C5ACC" w:rsidRDefault="00765C50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Subject</w:t>
            </w:r>
          </w:p>
        </w:tc>
        <w:tc>
          <w:tcPr>
            <w:tcW w:w="2282" w:type="dxa"/>
            <w:vAlign w:val="center"/>
          </w:tcPr>
          <w:p w14:paraId="1FCB9FCF" w14:textId="77777777" w:rsidR="00765C50" w:rsidRPr="000C5ACC" w:rsidRDefault="00765C50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Term</w:t>
            </w:r>
          </w:p>
        </w:tc>
        <w:tc>
          <w:tcPr>
            <w:tcW w:w="992" w:type="dxa"/>
            <w:vAlign w:val="center"/>
          </w:tcPr>
          <w:p w14:paraId="61BE8C4F" w14:textId="77777777" w:rsidR="00765C50" w:rsidRPr="000C5ACC" w:rsidRDefault="00765C50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Grade</w:t>
            </w:r>
          </w:p>
        </w:tc>
        <w:tc>
          <w:tcPr>
            <w:tcW w:w="1134" w:type="dxa"/>
            <w:vAlign w:val="center"/>
          </w:tcPr>
          <w:p w14:paraId="661990CF" w14:textId="77777777" w:rsidR="00765C50" w:rsidRPr="000C5ACC" w:rsidRDefault="00765C50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Hours</w:t>
            </w:r>
          </w:p>
        </w:tc>
        <w:tc>
          <w:tcPr>
            <w:tcW w:w="1446" w:type="dxa"/>
            <w:vAlign w:val="center"/>
          </w:tcPr>
          <w:p w14:paraId="7DD5346E" w14:textId="77777777" w:rsidR="00765C50" w:rsidRPr="000C5ACC" w:rsidRDefault="00765C50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Credits</w:t>
            </w:r>
          </w:p>
        </w:tc>
      </w:tr>
      <w:tr w:rsidR="00765C50" w:rsidRPr="00F87DB7" w14:paraId="4C39972B" w14:textId="77777777" w:rsidTr="00B26F99">
        <w:tc>
          <w:tcPr>
            <w:tcW w:w="4211" w:type="dxa"/>
            <w:vAlign w:val="center"/>
          </w:tcPr>
          <w:p w14:paraId="5434A601" w14:textId="4861B285" w:rsidR="00765C50" w:rsidRPr="00F87DB7" w:rsidRDefault="00765C50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282" w:type="dxa"/>
            <w:vAlign w:val="center"/>
          </w:tcPr>
          <w:p w14:paraId="02D14537" w14:textId="77777777" w:rsidR="00765C50" w:rsidRPr="00353524" w:rsidRDefault="00765C50" w:rsidP="00B26F99">
            <w:pPr>
              <w:rPr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31590215" w14:textId="77777777" w:rsidR="00765C50" w:rsidRPr="00F87DB7" w:rsidRDefault="00765C50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3EB1B4D3" w14:textId="1F13744F" w:rsidR="00765C50" w:rsidRPr="00F87DB7" w:rsidRDefault="00765C50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4272E149" w14:textId="559DBAC8" w:rsidR="00765C50" w:rsidRPr="00F87DB7" w:rsidRDefault="00765C50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7A744476" w14:textId="77777777" w:rsidR="001A5768" w:rsidRDefault="001A5768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7FDCC1B1" w14:textId="77777777" w:rsidR="00E57533" w:rsidRPr="000C5ACC" w:rsidRDefault="00E57533" w:rsidP="00E57533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8"/>
        </w:rPr>
      </w:pPr>
      <w:r w:rsidRPr="000C5ACC">
        <w:rPr>
          <w:color w:val="000000" w:themeColor="text1"/>
          <w:sz w:val="28"/>
        </w:rPr>
        <w:t>Positive Theology</w:t>
      </w:r>
    </w:p>
    <w:p w14:paraId="52FFAEE4" w14:textId="77777777" w:rsidR="00E57533" w:rsidRPr="000D40AE" w:rsidRDefault="00E57533" w:rsidP="00E57533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18"/>
          <w:szCs w:val="18"/>
        </w:rPr>
      </w:pPr>
      <w:r w:rsidRPr="000D40AE">
        <w:rPr>
          <w:color w:val="000000" w:themeColor="text1"/>
          <w:sz w:val="18"/>
          <w:szCs w:val="18"/>
        </w:rPr>
        <w:tab/>
      </w: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1"/>
        <w:gridCol w:w="2282"/>
        <w:gridCol w:w="992"/>
        <w:gridCol w:w="1134"/>
        <w:gridCol w:w="1446"/>
      </w:tblGrid>
      <w:tr w:rsidR="00E57533" w:rsidRPr="000D40AE" w14:paraId="16602A4E" w14:textId="77777777" w:rsidTr="00B26F99">
        <w:tc>
          <w:tcPr>
            <w:tcW w:w="4211" w:type="dxa"/>
            <w:vAlign w:val="center"/>
          </w:tcPr>
          <w:p w14:paraId="35E549F4" w14:textId="77777777" w:rsidR="00E57533" w:rsidRPr="000C5ACC" w:rsidRDefault="00E57533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Subject</w:t>
            </w:r>
          </w:p>
        </w:tc>
        <w:tc>
          <w:tcPr>
            <w:tcW w:w="2282" w:type="dxa"/>
            <w:vAlign w:val="center"/>
          </w:tcPr>
          <w:p w14:paraId="3852E969" w14:textId="77777777" w:rsidR="00E57533" w:rsidRPr="000C5ACC" w:rsidRDefault="00E57533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Term</w:t>
            </w:r>
          </w:p>
        </w:tc>
        <w:tc>
          <w:tcPr>
            <w:tcW w:w="992" w:type="dxa"/>
            <w:vAlign w:val="center"/>
          </w:tcPr>
          <w:p w14:paraId="5FD13DD4" w14:textId="77777777" w:rsidR="00E57533" w:rsidRPr="000C5ACC" w:rsidRDefault="00E57533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Grade</w:t>
            </w:r>
          </w:p>
        </w:tc>
        <w:tc>
          <w:tcPr>
            <w:tcW w:w="1134" w:type="dxa"/>
            <w:vAlign w:val="center"/>
          </w:tcPr>
          <w:p w14:paraId="793DE24D" w14:textId="77777777" w:rsidR="00E57533" w:rsidRPr="000C5ACC" w:rsidRDefault="00E57533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Hours</w:t>
            </w:r>
          </w:p>
        </w:tc>
        <w:tc>
          <w:tcPr>
            <w:tcW w:w="1446" w:type="dxa"/>
            <w:vAlign w:val="center"/>
          </w:tcPr>
          <w:p w14:paraId="561FA094" w14:textId="77777777" w:rsidR="00E57533" w:rsidRPr="000C5ACC" w:rsidRDefault="00E57533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Credits</w:t>
            </w:r>
          </w:p>
        </w:tc>
      </w:tr>
      <w:tr w:rsidR="00E57533" w:rsidRPr="00F87DB7" w14:paraId="0E8E4245" w14:textId="77777777" w:rsidTr="00B26F99">
        <w:tc>
          <w:tcPr>
            <w:tcW w:w="4211" w:type="dxa"/>
            <w:vAlign w:val="center"/>
          </w:tcPr>
          <w:p w14:paraId="0243B254" w14:textId="269823FB" w:rsidR="00E57533" w:rsidRPr="00F87DB7" w:rsidRDefault="00E57533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282" w:type="dxa"/>
            <w:vAlign w:val="center"/>
          </w:tcPr>
          <w:p w14:paraId="7A1CF8A2" w14:textId="7C6E17E8" w:rsidR="00E57533" w:rsidRPr="00F87DB7" w:rsidRDefault="00E57533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447B60EE" w14:textId="3F27FEFD" w:rsidR="00E57533" w:rsidRPr="00F87DB7" w:rsidRDefault="00E57533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4C42619A" w14:textId="6444D18D" w:rsidR="00E57533" w:rsidRPr="00F87DB7" w:rsidRDefault="00E57533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29A7344D" w14:textId="7A31D1A6" w:rsidR="00E57533" w:rsidRPr="00F87DB7" w:rsidRDefault="00E57533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187AB5A8" w14:textId="77777777" w:rsidR="00BF40E4" w:rsidRDefault="00BF40E4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06BC5AB9" w14:textId="77777777" w:rsidR="002E249A" w:rsidRPr="000C5ACC" w:rsidRDefault="002E249A" w:rsidP="002E249A">
      <w:pPr>
        <w:keepNext/>
        <w:tabs>
          <w:tab w:val="left" w:pos="4536"/>
          <w:tab w:val="left" w:pos="5783"/>
          <w:tab w:val="left" w:pos="7031"/>
          <w:tab w:val="left" w:pos="8278"/>
        </w:tabs>
        <w:outlineLvl w:val="0"/>
        <w:rPr>
          <w:b/>
          <w:color w:val="000000" w:themeColor="text1"/>
          <w:sz w:val="28"/>
        </w:rPr>
      </w:pPr>
      <w:r w:rsidRPr="000C5ACC">
        <w:rPr>
          <w:b/>
          <w:color w:val="000000" w:themeColor="text1"/>
          <w:sz w:val="28"/>
        </w:rPr>
        <w:t>Liturgical and Sacramental Theology</w:t>
      </w:r>
    </w:p>
    <w:p w14:paraId="02F125F4" w14:textId="77777777" w:rsidR="002E249A" w:rsidRPr="000D40AE" w:rsidRDefault="002E249A" w:rsidP="002E249A">
      <w:pPr>
        <w:keepNext/>
        <w:tabs>
          <w:tab w:val="left" w:pos="4536"/>
          <w:tab w:val="left" w:pos="5783"/>
          <w:tab w:val="left" w:pos="7031"/>
          <w:tab w:val="left" w:pos="8278"/>
        </w:tabs>
        <w:outlineLvl w:val="0"/>
        <w:rPr>
          <w:b/>
          <w:color w:val="000000" w:themeColor="text1"/>
          <w:sz w:val="18"/>
        </w:rPr>
      </w:pPr>
    </w:p>
    <w:tbl>
      <w:tblPr>
        <w:tblW w:w="1006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1"/>
        <w:gridCol w:w="2282"/>
        <w:gridCol w:w="992"/>
        <w:gridCol w:w="1134"/>
        <w:gridCol w:w="1446"/>
      </w:tblGrid>
      <w:tr w:rsidR="002E249A" w:rsidRPr="00F87DB7" w14:paraId="5DE59BC5" w14:textId="77777777" w:rsidTr="00B26F99">
        <w:tc>
          <w:tcPr>
            <w:tcW w:w="4211" w:type="dxa"/>
            <w:vAlign w:val="center"/>
          </w:tcPr>
          <w:p w14:paraId="7849C4B3" w14:textId="77777777" w:rsidR="002E249A" w:rsidRPr="000C5ACC" w:rsidRDefault="002E249A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Subject</w:t>
            </w:r>
          </w:p>
        </w:tc>
        <w:tc>
          <w:tcPr>
            <w:tcW w:w="2282" w:type="dxa"/>
            <w:vAlign w:val="center"/>
          </w:tcPr>
          <w:p w14:paraId="410BF6AC" w14:textId="77777777" w:rsidR="002E249A" w:rsidRPr="000C5ACC" w:rsidRDefault="002E249A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Term</w:t>
            </w:r>
          </w:p>
        </w:tc>
        <w:tc>
          <w:tcPr>
            <w:tcW w:w="992" w:type="dxa"/>
            <w:vAlign w:val="center"/>
          </w:tcPr>
          <w:p w14:paraId="030307C5" w14:textId="77777777" w:rsidR="002E249A" w:rsidRPr="000C5ACC" w:rsidRDefault="002E249A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Grade</w:t>
            </w:r>
          </w:p>
        </w:tc>
        <w:tc>
          <w:tcPr>
            <w:tcW w:w="1134" w:type="dxa"/>
            <w:vAlign w:val="center"/>
          </w:tcPr>
          <w:p w14:paraId="264DB788" w14:textId="77777777" w:rsidR="002E249A" w:rsidRPr="000C5ACC" w:rsidRDefault="002E249A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Hours</w:t>
            </w:r>
          </w:p>
        </w:tc>
        <w:tc>
          <w:tcPr>
            <w:tcW w:w="1446" w:type="dxa"/>
            <w:vAlign w:val="center"/>
          </w:tcPr>
          <w:p w14:paraId="0E86A145" w14:textId="77777777" w:rsidR="002E249A" w:rsidRPr="000C5ACC" w:rsidRDefault="002E249A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Credits</w:t>
            </w:r>
          </w:p>
        </w:tc>
      </w:tr>
      <w:tr w:rsidR="002E249A" w:rsidRPr="00F87DB7" w14:paraId="5477DE86" w14:textId="77777777" w:rsidTr="00B26F99">
        <w:tc>
          <w:tcPr>
            <w:tcW w:w="4211" w:type="dxa"/>
            <w:vAlign w:val="center"/>
          </w:tcPr>
          <w:p w14:paraId="4C95CE40" w14:textId="507E311A" w:rsidR="002E249A" w:rsidRPr="00F87DB7" w:rsidRDefault="002E249A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282" w:type="dxa"/>
            <w:vAlign w:val="center"/>
          </w:tcPr>
          <w:p w14:paraId="2A16467E" w14:textId="77777777" w:rsidR="002E249A" w:rsidRPr="00F87DB7" w:rsidRDefault="002E249A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339B1010" w14:textId="77777777" w:rsidR="002E249A" w:rsidRPr="00F87DB7" w:rsidRDefault="002E249A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EC409CE" w14:textId="535A766E" w:rsidR="002E249A" w:rsidRPr="00F87DB7" w:rsidRDefault="002E249A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21B9156E" w14:textId="7F21EBA8" w:rsidR="002E249A" w:rsidRPr="00F87DB7" w:rsidRDefault="002E249A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7424127D" w14:textId="77777777" w:rsidR="00BF40E4" w:rsidRDefault="00BF40E4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1B1F81FF" w14:textId="77777777" w:rsidR="00F047C5" w:rsidRPr="000C5ACC" w:rsidRDefault="00F047C5" w:rsidP="00F047C5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8"/>
        </w:rPr>
      </w:pPr>
      <w:r w:rsidRPr="000C5ACC">
        <w:rPr>
          <w:color w:val="000000" w:themeColor="text1"/>
          <w:sz w:val="28"/>
        </w:rPr>
        <w:t>Dogmatic Theology</w:t>
      </w:r>
      <w:r w:rsidRPr="000C5ACC">
        <w:rPr>
          <w:color w:val="000000" w:themeColor="text1"/>
          <w:sz w:val="28"/>
        </w:rPr>
        <w:tab/>
      </w:r>
      <w:r w:rsidRPr="000C5ACC">
        <w:rPr>
          <w:color w:val="000000" w:themeColor="text1"/>
          <w:sz w:val="28"/>
        </w:rPr>
        <w:tab/>
      </w:r>
      <w:r w:rsidRPr="000C5ACC">
        <w:rPr>
          <w:color w:val="000000" w:themeColor="text1"/>
          <w:sz w:val="28"/>
        </w:rPr>
        <w:tab/>
      </w:r>
      <w:r w:rsidRPr="000C5ACC">
        <w:rPr>
          <w:color w:val="000000" w:themeColor="text1"/>
          <w:sz w:val="28"/>
        </w:rPr>
        <w:tab/>
      </w:r>
    </w:p>
    <w:p w14:paraId="22CAC850" w14:textId="77777777" w:rsidR="00F047C5" w:rsidRPr="000D40AE" w:rsidRDefault="00F047C5" w:rsidP="00F047C5">
      <w:pPr>
        <w:rPr>
          <w:sz w:val="18"/>
        </w:rPr>
      </w:pPr>
    </w:p>
    <w:tbl>
      <w:tblPr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1"/>
        <w:gridCol w:w="2282"/>
        <w:gridCol w:w="992"/>
        <w:gridCol w:w="1134"/>
        <w:gridCol w:w="1305"/>
      </w:tblGrid>
      <w:tr w:rsidR="00F047C5" w:rsidRPr="00F87DB7" w14:paraId="12C50C8D" w14:textId="77777777" w:rsidTr="00B26F99">
        <w:tc>
          <w:tcPr>
            <w:tcW w:w="4211" w:type="dxa"/>
            <w:vAlign w:val="center"/>
          </w:tcPr>
          <w:p w14:paraId="58737323" w14:textId="77777777" w:rsidR="00F047C5" w:rsidRPr="000C5ACC" w:rsidRDefault="00F047C5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Subject</w:t>
            </w:r>
          </w:p>
        </w:tc>
        <w:tc>
          <w:tcPr>
            <w:tcW w:w="2282" w:type="dxa"/>
            <w:vAlign w:val="center"/>
          </w:tcPr>
          <w:p w14:paraId="6014E9E4" w14:textId="77777777" w:rsidR="00F047C5" w:rsidRPr="000C5ACC" w:rsidRDefault="00F047C5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Term</w:t>
            </w:r>
          </w:p>
        </w:tc>
        <w:tc>
          <w:tcPr>
            <w:tcW w:w="992" w:type="dxa"/>
            <w:vAlign w:val="center"/>
          </w:tcPr>
          <w:p w14:paraId="1D5DCA6A" w14:textId="77777777" w:rsidR="00F047C5" w:rsidRPr="000C5ACC" w:rsidRDefault="00F047C5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Grade</w:t>
            </w:r>
          </w:p>
        </w:tc>
        <w:tc>
          <w:tcPr>
            <w:tcW w:w="1134" w:type="dxa"/>
            <w:vAlign w:val="center"/>
          </w:tcPr>
          <w:p w14:paraId="322AFE47" w14:textId="77777777" w:rsidR="00F047C5" w:rsidRPr="000C5ACC" w:rsidRDefault="00F047C5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Hours</w:t>
            </w:r>
          </w:p>
        </w:tc>
        <w:tc>
          <w:tcPr>
            <w:tcW w:w="1305" w:type="dxa"/>
            <w:vAlign w:val="center"/>
          </w:tcPr>
          <w:p w14:paraId="3669C55B" w14:textId="77777777" w:rsidR="00F047C5" w:rsidRPr="000C5ACC" w:rsidRDefault="00F047C5" w:rsidP="00B26F99">
            <w:pPr>
              <w:rPr>
                <w:i/>
                <w:color w:val="000000" w:themeColor="text1"/>
                <w:sz w:val="22"/>
                <w:szCs w:val="22"/>
              </w:rPr>
            </w:pPr>
            <w:r w:rsidRPr="000C5ACC">
              <w:rPr>
                <w:b/>
                <w:i/>
                <w:color w:val="000000" w:themeColor="text1"/>
              </w:rPr>
              <w:t>Credits</w:t>
            </w:r>
          </w:p>
        </w:tc>
      </w:tr>
      <w:tr w:rsidR="00F047C5" w:rsidRPr="00F87DB7" w14:paraId="7564C0EC" w14:textId="77777777" w:rsidTr="00B26F99">
        <w:tc>
          <w:tcPr>
            <w:tcW w:w="4211" w:type="dxa"/>
            <w:vAlign w:val="center"/>
          </w:tcPr>
          <w:p w14:paraId="2C7F448E" w14:textId="0513E021" w:rsidR="00F047C5" w:rsidRPr="00F87DB7" w:rsidRDefault="00F047C5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282" w:type="dxa"/>
            <w:vAlign w:val="center"/>
          </w:tcPr>
          <w:p w14:paraId="2975D26E" w14:textId="3FBB074D" w:rsidR="00F047C5" w:rsidRPr="00F87DB7" w:rsidRDefault="00F047C5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28168D72" w14:textId="75119CD8" w:rsidR="00F047C5" w:rsidRPr="00F87DB7" w:rsidRDefault="00F047C5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043D0CD5" w14:textId="182596A9" w:rsidR="00F047C5" w:rsidRPr="00F87DB7" w:rsidRDefault="00F047C5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3522069F" w14:textId="7152FFA0" w:rsidR="00F047C5" w:rsidRPr="00F87DB7" w:rsidRDefault="00F047C5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686BA7FD" w14:textId="77777777" w:rsidR="00BF40E4" w:rsidRDefault="00BF40E4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5CED2A3A" w14:textId="77777777" w:rsidR="00C81FC2" w:rsidRDefault="00C81FC2" w:rsidP="00C81FC2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8"/>
          <w:szCs w:val="28"/>
        </w:rPr>
      </w:pPr>
      <w:r w:rsidRPr="000C5ACC">
        <w:rPr>
          <w:color w:val="000000" w:themeColor="text1"/>
          <w:sz w:val="28"/>
          <w:szCs w:val="28"/>
        </w:rPr>
        <w:t>Moral &amp; Pastoral Theology</w:t>
      </w:r>
      <w:r>
        <w:rPr>
          <w:color w:val="000000" w:themeColor="text1"/>
          <w:sz w:val="28"/>
          <w:szCs w:val="28"/>
        </w:rPr>
        <w:t>,</w:t>
      </w:r>
      <w:r w:rsidRPr="000C5ACC">
        <w:rPr>
          <w:color w:val="000000" w:themeColor="text1"/>
          <w:sz w:val="28"/>
          <w:szCs w:val="28"/>
        </w:rPr>
        <w:t xml:space="preserve"> Spirituality</w:t>
      </w:r>
      <w:r>
        <w:rPr>
          <w:color w:val="000000" w:themeColor="text1"/>
          <w:sz w:val="28"/>
          <w:szCs w:val="28"/>
        </w:rPr>
        <w:t xml:space="preserve"> and </w:t>
      </w:r>
      <w:r w:rsidRPr="000C5ACC">
        <w:rPr>
          <w:color w:val="000000" w:themeColor="text1"/>
          <w:sz w:val="28"/>
          <w:szCs w:val="28"/>
        </w:rPr>
        <w:t>Apologetics</w:t>
      </w:r>
    </w:p>
    <w:p w14:paraId="1179CEC9" w14:textId="77777777" w:rsidR="00C81FC2" w:rsidRPr="000C5ACC" w:rsidRDefault="00C81FC2" w:rsidP="00C81FC2">
      <w:pPr>
        <w:pStyle w:val="Heading1"/>
        <w:tabs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8"/>
          <w:szCs w:val="28"/>
        </w:rPr>
      </w:pPr>
      <w:r w:rsidRPr="000C5ACC">
        <w:rPr>
          <w:color w:val="000000" w:themeColor="text1"/>
          <w:sz w:val="28"/>
          <w:szCs w:val="28"/>
        </w:rPr>
        <w:tab/>
      </w:r>
      <w:r w:rsidRPr="000C5ACC">
        <w:rPr>
          <w:color w:val="000000" w:themeColor="text1"/>
          <w:sz w:val="28"/>
          <w:szCs w:val="28"/>
        </w:rPr>
        <w:tab/>
      </w:r>
      <w:r w:rsidRPr="000C5ACC">
        <w:rPr>
          <w:color w:val="000000" w:themeColor="text1"/>
          <w:sz w:val="28"/>
          <w:szCs w:val="28"/>
        </w:rPr>
        <w:tab/>
      </w:r>
    </w:p>
    <w:tbl>
      <w:tblPr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1"/>
        <w:gridCol w:w="2282"/>
        <w:gridCol w:w="992"/>
        <w:gridCol w:w="1134"/>
        <w:gridCol w:w="1305"/>
      </w:tblGrid>
      <w:tr w:rsidR="00C81FC2" w:rsidRPr="00F87DB7" w14:paraId="7D491EEF" w14:textId="77777777" w:rsidTr="00B26F99">
        <w:tc>
          <w:tcPr>
            <w:tcW w:w="4211" w:type="dxa"/>
            <w:vAlign w:val="center"/>
          </w:tcPr>
          <w:p w14:paraId="08FEB516" w14:textId="77777777" w:rsidR="00C81FC2" w:rsidRPr="000C5ACC" w:rsidRDefault="00C81FC2" w:rsidP="00B26F99">
            <w:pPr>
              <w:tabs>
                <w:tab w:val="left" w:pos="1200"/>
              </w:tabs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Subject</w:t>
            </w:r>
            <w:r w:rsidRPr="000C5ACC">
              <w:rPr>
                <w:b/>
                <w:i/>
                <w:color w:val="000000" w:themeColor="text1"/>
              </w:rPr>
              <w:tab/>
            </w:r>
          </w:p>
        </w:tc>
        <w:tc>
          <w:tcPr>
            <w:tcW w:w="2282" w:type="dxa"/>
            <w:vAlign w:val="center"/>
          </w:tcPr>
          <w:p w14:paraId="2E75CC15" w14:textId="77777777" w:rsidR="00C81FC2" w:rsidRPr="000C5ACC" w:rsidRDefault="00C81FC2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Term</w:t>
            </w:r>
          </w:p>
        </w:tc>
        <w:tc>
          <w:tcPr>
            <w:tcW w:w="992" w:type="dxa"/>
            <w:vAlign w:val="center"/>
          </w:tcPr>
          <w:p w14:paraId="78231938" w14:textId="77777777" w:rsidR="00C81FC2" w:rsidRPr="000C5ACC" w:rsidRDefault="00C81FC2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Grade</w:t>
            </w:r>
          </w:p>
        </w:tc>
        <w:tc>
          <w:tcPr>
            <w:tcW w:w="1134" w:type="dxa"/>
            <w:vAlign w:val="center"/>
          </w:tcPr>
          <w:p w14:paraId="758B6024" w14:textId="77777777" w:rsidR="00C81FC2" w:rsidRPr="000C5ACC" w:rsidRDefault="00C81FC2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Hours</w:t>
            </w:r>
          </w:p>
        </w:tc>
        <w:tc>
          <w:tcPr>
            <w:tcW w:w="1305" w:type="dxa"/>
            <w:vAlign w:val="center"/>
          </w:tcPr>
          <w:p w14:paraId="7EF44D5F" w14:textId="77777777" w:rsidR="00C81FC2" w:rsidRPr="000C5ACC" w:rsidRDefault="00C81FC2" w:rsidP="00B26F99">
            <w:pPr>
              <w:rPr>
                <w:b/>
                <w:i/>
                <w:color w:val="000000" w:themeColor="text1"/>
              </w:rPr>
            </w:pPr>
            <w:r w:rsidRPr="000C5ACC">
              <w:rPr>
                <w:b/>
                <w:i/>
                <w:color w:val="000000" w:themeColor="text1"/>
              </w:rPr>
              <w:t>Credits</w:t>
            </w:r>
          </w:p>
        </w:tc>
      </w:tr>
      <w:tr w:rsidR="00C81FC2" w:rsidRPr="00F87DB7" w14:paraId="37A69C88" w14:textId="77777777" w:rsidTr="00B26F99">
        <w:tc>
          <w:tcPr>
            <w:tcW w:w="4211" w:type="dxa"/>
            <w:vAlign w:val="center"/>
          </w:tcPr>
          <w:p w14:paraId="7934A68A" w14:textId="3F7E0B77" w:rsidR="00C81FC2" w:rsidRPr="00F87DB7" w:rsidRDefault="00C81FC2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2282" w:type="dxa"/>
            <w:vAlign w:val="center"/>
          </w:tcPr>
          <w:p w14:paraId="73E5F5BD" w14:textId="77777777" w:rsidR="00C81FC2" w:rsidRPr="00F87DB7" w:rsidRDefault="00C81FC2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58114C5E" w14:textId="77777777" w:rsidR="00C81FC2" w:rsidRPr="00F87DB7" w:rsidRDefault="00C81FC2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2AABA3F7" w14:textId="3FEB4334" w:rsidR="00C81FC2" w:rsidRPr="00F87DB7" w:rsidRDefault="00C81FC2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305" w:type="dxa"/>
            <w:vAlign w:val="center"/>
          </w:tcPr>
          <w:p w14:paraId="15BE1133" w14:textId="5CD058CB" w:rsidR="00C81FC2" w:rsidRPr="00F87DB7" w:rsidRDefault="00C81FC2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590982D6" w14:textId="77777777" w:rsidR="00C81FC2" w:rsidRDefault="00C81FC2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78AA4E7D" w14:textId="77777777" w:rsidR="006B58DC" w:rsidRPr="000C5ACC" w:rsidRDefault="006B58DC" w:rsidP="006B58DC">
      <w:pPr>
        <w:keepNext/>
        <w:tabs>
          <w:tab w:val="left" w:pos="4536"/>
          <w:tab w:val="left" w:pos="5783"/>
          <w:tab w:val="left" w:pos="7031"/>
          <w:tab w:val="left" w:pos="8278"/>
        </w:tabs>
        <w:outlineLvl w:val="0"/>
        <w:rPr>
          <w:b/>
          <w:color w:val="000000" w:themeColor="text1"/>
          <w:sz w:val="28"/>
        </w:rPr>
      </w:pPr>
      <w:r w:rsidRPr="000C5ACC">
        <w:rPr>
          <w:b/>
          <w:color w:val="000000" w:themeColor="text1"/>
          <w:sz w:val="28"/>
        </w:rPr>
        <w:t>LANGUAGES</w:t>
      </w:r>
    </w:p>
    <w:p w14:paraId="3891FCB5" w14:textId="77777777" w:rsidR="006B58DC" w:rsidRPr="000D40AE" w:rsidRDefault="006B58DC" w:rsidP="006B58DC">
      <w:pPr>
        <w:keepNext/>
        <w:tabs>
          <w:tab w:val="left" w:pos="4536"/>
          <w:tab w:val="left" w:pos="5783"/>
          <w:tab w:val="left" w:pos="7031"/>
          <w:tab w:val="left" w:pos="8278"/>
        </w:tabs>
        <w:outlineLvl w:val="0"/>
        <w:rPr>
          <w:b/>
          <w:color w:val="000000" w:themeColor="text1"/>
          <w:sz w:val="18"/>
        </w:rPr>
      </w:pPr>
      <w:r w:rsidRPr="000D40AE">
        <w:rPr>
          <w:b/>
          <w:color w:val="000000" w:themeColor="text1"/>
          <w:sz w:val="18"/>
        </w:rPr>
        <w:tab/>
      </w:r>
      <w:r w:rsidRPr="000D40AE">
        <w:rPr>
          <w:b/>
          <w:color w:val="000000" w:themeColor="text1"/>
          <w:sz w:val="18"/>
        </w:rPr>
        <w:tab/>
      </w:r>
    </w:p>
    <w:tbl>
      <w:tblPr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3090"/>
        <w:gridCol w:w="1446"/>
        <w:gridCol w:w="1985"/>
      </w:tblGrid>
      <w:tr w:rsidR="006B58DC" w:rsidRPr="000D40AE" w14:paraId="6FC8A474" w14:textId="77777777" w:rsidTr="00B26F99">
        <w:tc>
          <w:tcPr>
            <w:tcW w:w="3403" w:type="dxa"/>
            <w:vAlign w:val="center"/>
          </w:tcPr>
          <w:p w14:paraId="539889CA" w14:textId="77777777" w:rsidR="006B58DC" w:rsidRPr="00F87DB7" w:rsidRDefault="006B58DC" w:rsidP="00B26F99">
            <w:pPr>
              <w:tabs>
                <w:tab w:val="left" w:pos="1200"/>
              </w:tabs>
              <w:rPr>
                <w:b/>
                <w:color w:val="000000" w:themeColor="text1"/>
              </w:rPr>
            </w:pPr>
            <w:r w:rsidRPr="00F87DB7">
              <w:rPr>
                <w:b/>
                <w:color w:val="000000" w:themeColor="text1"/>
              </w:rPr>
              <w:t>Subject</w:t>
            </w:r>
            <w:r w:rsidRPr="00F87DB7">
              <w:rPr>
                <w:b/>
                <w:color w:val="000000" w:themeColor="text1"/>
              </w:rPr>
              <w:tab/>
            </w:r>
          </w:p>
        </w:tc>
        <w:tc>
          <w:tcPr>
            <w:tcW w:w="3090" w:type="dxa"/>
            <w:vAlign w:val="center"/>
          </w:tcPr>
          <w:p w14:paraId="1DEAE2A7" w14:textId="77777777" w:rsidR="006B58DC" w:rsidRPr="00F87DB7" w:rsidRDefault="006B58DC" w:rsidP="00B26F99">
            <w:pPr>
              <w:rPr>
                <w:b/>
                <w:color w:val="000000" w:themeColor="text1"/>
              </w:rPr>
            </w:pPr>
            <w:r w:rsidRPr="00F87DB7">
              <w:rPr>
                <w:b/>
                <w:color w:val="000000" w:themeColor="text1"/>
              </w:rPr>
              <w:t>Term</w:t>
            </w:r>
          </w:p>
        </w:tc>
        <w:tc>
          <w:tcPr>
            <w:tcW w:w="1446" w:type="dxa"/>
            <w:vAlign w:val="center"/>
          </w:tcPr>
          <w:p w14:paraId="5705D318" w14:textId="77777777" w:rsidR="006B58DC" w:rsidRPr="00F87DB7" w:rsidRDefault="006B58DC" w:rsidP="00B26F99">
            <w:pPr>
              <w:rPr>
                <w:b/>
                <w:color w:val="000000" w:themeColor="text1"/>
              </w:rPr>
            </w:pPr>
            <w:r w:rsidRPr="00F87DB7">
              <w:rPr>
                <w:b/>
                <w:color w:val="000000" w:themeColor="text1"/>
              </w:rPr>
              <w:t>Grade</w:t>
            </w:r>
          </w:p>
        </w:tc>
        <w:tc>
          <w:tcPr>
            <w:tcW w:w="1985" w:type="dxa"/>
            <w:vAlign w:val="center"/>
          </w:tcPr>
          <w:p w14:paraId="158022ED" w14:textId="77777777" w:rsidR="006B58DC" w:rsidRPr="00F87DB7" w:rsidRDefault="006B58DC" w:rsidP="00B26F99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Overall score</w:t>
            </w:r>
          </w:p>
        </w:tc>
      </w:tr>
      <w:tr w:rsidR="006B58DC" w:rsidRPr="00F87DB7" w14:paraId="236594D1" w14:textId="77777777" w:rsidTr="00B26F99">
        <w:tc>
          <w:tcPr>
            <w:tcW w:w="3403" w:type="dxa"/>
            <w:vAlign w:val="center"/>
          </w:tcPr>
          <w:p w14:paraId="7F59E57B" w14:textId="309D2A65" w:rsidR="006B58DC" w:rsidRPr="00F87DB7" w:rsidRDefault="006B58DC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3090" w:type="dxa"/>
            <w:vAlign w:val="center"/>
          </w:tcPr>
          <w:p w14:paraId="36C59CE4" w14:textId="3F7618AB" w:rsidR="006B58DC" w:rsidRPr="00F87DB7" w:rsidRDefault="006B58DC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446" w:type="dxa"/>
            <w:vAlign w:val="center"/>
          </w:tcPr>
          <w:p w14:paraId="56209E62" w14:textId="4199AC5C" w:rsidR="006B58DC" w:rsidRPr="00F87DB7" w:rsidRDefault="006B58DC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3C690159" w14:textId="77777777" w:rsidR="006B58DC" w:rsidRPr="00F87DB7" w:rsidRDefault="006B58DC" w:rsidP="00B26F99">
            <w:pPr>
              <w:rPr>
                <w:color w:val="000000" w:themeColor="text1"/>
                <w:sz w:val="22"/>
                <w:szCs w:val="22"/>
              </w:rPr>
            </w:pPr>
          </w:p>
        </w:tc>
      </w:tr>
    </w:tbl>
    <w:p w14:paraId="5751D020" w14:textId="77777777" w:rsidR="006B58DC" w:rsidRDefault="006B58DC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1C9B4BDF" w14:textId="77777777" w:rsidR="00ED021F" w:rsidRPr="00F87DB7" w:rsidRDefault="00ED021F" w:rsidP="00ED021F">
      <w:pPr>
        <w:tabs>
          <w:tab w:val="left" w:pos="4536"/>
          <w:tab w:val="left" w:pos="5783"/>
          <w:tab w:val="left" w:pos="7031"/>
          <w:tab w:val="left" w:pos="8100"/>
        </w:tabs>
        <w:rPr>
          <w:color w:val="000000" w:themeColor="text1"/>
          <w:sz w:val="22"/>
          <w:szCs w:val="22"/>
        </w:rPr>
      </w:pPr>
      <w:r w:rsidRPr="00F87DB7">
        <w:rPr>
          <w:b/>
          <w:color w:val="000000" w:themeColor="text1"/>
        </w:rPr>
        <w:t>S.T.B. final written exam, taken</w:t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</w:r>
      <w:r>
        <w:rPr>
          <w:color w:val="000000" w:themeColor="text1"/>
        </w:rPr>
        <w:t>20 credits</w:t>
      </w:r>
    </w:p>
    <w:p w14:paraId="0CBA7445" w14:textId="77777777" w:rsidR="00ED021F" w:rsidRPr="00F87DB7" w:rsidRDefault="00ED021F" w:rsidP="00ED021F">
      <w:pPr>
        <w:tabs>
          <w:tab w:val="left" w:pos="3780"/>
          <w:tab w:val="left" w:pos="4536"/>
          <w:tab w:val="left" w:pos="5783"/>
          <w:tab w:val="left" w:pos="7031"/>
          <w:tab w:val="left" w:pos="8278"/>
        </w:tabs>
        <w:rPr>
          <w:b/>
          <w:color w:val="000000" w:themeColor="text1"/>
        </w:rPr>
      </w:pPr>
    </w:p>
    <w:p w14:paraId="680B2EC4" w14:textId="77777777" w:rsidR="00ED021F" w:rsidRDefault="00ED021F" w:rsidP="00ED021F">
      <w:pPr>
        <w:tabs>
          <w:tab w:val="left" w:pos="3780"/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</w:rPr>
      </w:pPr>
      <w:r w:rsidRPr="00F87DB7">
        <w:rPr>
          <w:b/>
          <w:color w:val="000000" w:themeColor="text1"/>
        </w:rPr>
        <w:t>Diaconate Exam</w:t>
      </w:r>
      <w:r>
        <w:rPr>
          <w:b/>
          <w:color w:val="000000" w:themeColor="text1"/>
        </w:rPr>
        <w:t>, taken</w:t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</w:r>
    </w:p>
    <w:p w14:paraId="100DFBC9" w14:textId="77777777" w:rsidR="00ED021F" w:rsidRPr="00F87DB7" w:rsidRDefault="00ED021F" w:rsidP="00ED021F">
      <w:pPr>
        <w:tabs>
          <w:tab w:val="left" w:pos="3780"/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2"/>
          <w:szCs w:val="22"/>
        </w:rPr>
      </w:pPr>
    </w:p>
    <w:p w14:paraId="0380F4B0" w14:textId="77777777" w:rsidR="00ED021F" w:rsidRPr="00F87DB7" w:rsidRDefault="00ED021F" w:rsidP="00ED021F">
      <w:pPr>
        <w:tabs>
          <w:tab w:val="left" w:pos="3780"/>
          <w:tab w:val="left" w:pos="4536"/>
          <w:tab w:val="left" w:pos="5783"/>
          <w:tab w:val="left" w:pos="7031"/>
          <w:tab w:val="left" w:pos="8278"/>
        </w:tabs>
        <w:rPr>
          <w:color w:val="000000" w:themeColor="text1"/>
          <w:sz w:val="22"/>
          <w:szCs w:val="22"/>
        </w:rPr>
      </w:pPr>
      <w:r w:rsidRPr="00F87DB7">
        <w:rPr>
          <w:b/>
          <w:color w:val="000000" w:themeColor="text1"/>
        </w:rPr>
        <w:t>Priesthood Exam</w:t>
      </w:r>
      <w:r>
        <w:rPr>
          <w:b/>
          <w:color w:val="000000" w:themeColor="text1"/>
        </w:rPr>
        <w:t>, taken</w:t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br/>
      </w:r>
    </w:p>
    <w:p w14:paraId="0537ACED" w14:textId="77777777" w:rsidR="00ED021F" w:rsidRPr="00F87DB7" w:rsidRDefault="00ED021F" w:rsidP="00ED021F">
      <w:pPr>
        <w:keepNext/>
        <w:tabs>
          <w:tab w:val="left" w:pos="3780"/>
          <w:tab w:val="left" w:pos="4536"/>
          <w:tab w:val="left" w:pos="5783"/>
          <w:tab w:val="left" w:pos="7031"/>
          <w:tab w:val="left" w:pos="8278"/>
        </w:tabs>
        <w:outlineLvl w:val="0"/>
        <w:rPr>
          <w:color w:val="000000" w:themeColor="text1"/>
        </w:rPr>
      </w:pPr>
      <w:r w:rsidRPr="00F87DB7">
        <w:rPr>
          <w:b/>
          <w:color w:val="000000" w:themeColor="text1"/>
        </w:rPr>
        <w:t>Faculties Exam</w:t>
      </w:r>
      <w:r>
        <w:rPr>
          <w:b/>
          <w:color w:val="000000" w:themeColor="text1"/>
        </w:rPr>
        <w:t>, taken</w:t>
      </w:r>
      <w:r w:rsidRPr="00F87DB7">
        <w:rPr>
          <w:color w:val="000000" w:themeColor="text1"/>
        </w:rPr>
        <w:tab/>
      </w:r>
      <w:r w:rsidRPr="00F87DB7">
        <w:rPr>
          <w:color w:val="000000" w:themeColor="text1"/>
        </w:rPr>
        <w:tab/>
        <w:t xml:space="preserve"> </w:t>
      </w:r>
    </w:p>
    <w:p w14:paraId="43F1C149" w14:textId="77777777" w:rsidR="00ED021F" w:rsidRDefault="00ED021F" w:rsidP="00ED021F">
      <w:pPr>
        <w:rPr>
          <w:b/>
          <w:color w:val="000000" w:themeColor="text1"/>
          <w:sz w:val="28"/>
          <w:szCs w:val="28"/>
          <w:u w:val="single"/>
        </w:rPr>
      </w:pPr>
    </w:p>
    <w:p w14:paraId="2C90E869" w14:textId="77777777" w:rsidR="00ED021F" w:rsidRPr="009213CE" w:rsidRDefault="00ED021F" w:rsidP="00ED021F">
      <w:pPr>
        <w:rPr>
          <w:b/>
          <w:color w:val="000000" w:themeColor="text1"/>
          <w:szCs w:val="28"/>
        </w:rPr>
      </w:pPr>
      <w:r w:rsidRPr="009213CE">
        <w:rPr>
          <w:b/>
          <w:color w:val="000000" w:themeColor="text1"/>
          <w:szCs w:val="28"/>
        </w:rPr>
        <w:t>Weighted average score on graded courses:</w:t>
      </w:r>
      <w:r>
        <w:rPr>
          <w:b/>
          <w:color w:val="000000" w:themeColor="text1"/>
          <w:szCs w:val="28"/>
        </w:rPr>
        <w:tab/>
      </w:r>
      <w:r>
        <w:rPr>
          <w:b/>
          <w:color w:val="000000" w:themeColor="text1"/>
          <w:szCs w:val="28"/>
        </w:rPr>
        <w:tab/>
      </w:r>
    </w:p>
    <w:p w14:paraId="4E30C448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3FE6EA94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18C2033D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6602FBF9" w14:textId="77777777" w:rsidR="00ED021F" w:rsidRPr="006B2979" w:rsidRDefault="00ED021F" w:rsidP="00ED021F">
      <w:pPr>
        <w:jc w:val="center"/>
        <w:rPr>
          <w:b/>
          <w:noProof/>
          <w:color w:val="000000" w:themeColor="text1"/>
          <w:sz w:val="44"/>
          <w:szCs w:val="16"/>
          <w:lang w:val="en-US"/>
        </w:rPr>
      </w:pPr>
      <w:r>
        <w:rPr>
          <w:b/>
          <w:noProof/>
          <w:color w:val="000000" w:themeColor="text1"/>
          <w:sz w:val="44"/>
          <w:szCs w:val="16"/>
          <w:lang w:val="en-US"/>
        </w:rPr>
        <w:t>Class:</w:t>
      </w:r>
    </w:p>
    <w:p w14:paraId="1B895DDF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7FE2E264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3E1400E0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2072769B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3402"/>
      </w:tblGrid>
      <w:tr w:rsidR="00ED021F" w14:paraId="3FEA9C74" w14:textId="77777777" w:rsidTr="00B26F99">
        <w:tc>
          <w:tcPr>
            <w:tcW w:w="4957" w:type="dxa"/>
          </w:tcPr>
          <w:p w14:paraId="623CDAFE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53AA3570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43D0EA7F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40C0D7B0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411F54B4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6A014818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</w:p>
          <w:p w14:paraId="4E379E3B" w14:textId="77777777" w:rsidR="00ED021F" w:rsidRPr="00392F34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  <w:r w:rsidRPr="00392F34"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  <w:t>Revd Dr Bruno Clifton OP</w:t>
            </w:r>
          </w:p>
          <w:p w14:paraId="46BE0B49" w14:textId="77777777" w:rsidR="00ED021F" w:rsidRPr="00392F34" w:rsidRDefault="00ED021F" w:rsidP="00B26F99">
            <w:pPr>
              <w:rPr>
                <w:b/>
                <w:noProof/>
                <w:color w:val="000000" w:themeColor="text1"/>
                <w:szCs w:val="16"/>
                <w:lang w:val="en-US"/>
              </w:rPr>
            </w:pPr>
            <w:r w:rsidRPr="00392F34">
              <w:rPr>
                <w:b/>
                <w:noProof/>
                <w:color w:val="000000" w:themeColor="text1"/>
                <w:szCs w:val="16"/>
                <w:lang w:val="en-US"/>
              </w:rPr>
              <w:t>Vice-Regent</w:t>
            </w:r>
          </w:p>
          <w:p w14:paraId="03C3BECC" w14:textId="77777777" w:rsidR="00ED021F" w:rsidRPr="00392F34" w:rsidRDefault="00ED021F" w:rsidP="00B26F99">
            <w:pPr>
              <w:rPr>
                <w:b/>
                <w:noProof/>
                <w:color w:val="000000" w:themeColor="text1"/>
                <w:szCs w:val="16"/>
                <w:lang w:val="en-US"/>
              </w:rPr>
            </w:pPr>
            <w:r w:rsidRPr="00392F34">
              <w:rPr>
                <w:b/>
                <w:noProof/>
                <w:color w:val="000000" w:themeColor="text1"/>
                <w:szCs w:val="16"/>
                <w:lang w:val="en-US"/>
              </w:rPr>
              <w:t>Director of Studium Studies</w:t>
            </w:r>
          </w:p>
          <w:p w14:paraId="077B5255" w14:textId="77777777" w:rsidR="00ED021F" w:rsidRPr="00392F34" w:rsidRDefault="00ED021F" w:rsidP="00B26F99">
            <w:pPr>
              <w:rPr>
                <w:b/>
                <w:noProof/>
                <w:color w:val="000000" w:themeColor="text1"/>
                <w:sz w:val="18"/>
                <w:szCs w:val="16"/>
                <w:lang w:val="en-US"/>
              </w:rPr>
            </w:pPr>
          </w:p>
        </w:tc>
        <w:tc>
          <w:tcPr>
            <w:tcW w:w="3402" w:type="dxa"/>
          </w:tcPr>
          <w:p w14:paraId="21123F87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  <w:p w14:paraId="541BDDCE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  <w:p w14:paraId="4C1917C7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  <w:p w14:paraId="79B2155D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ED021F" w14:paraId="7B6B2FB4" w14:textId="77777777" w:rsidTr="00B26F99">
        <w:tc>
          <w:tcPr>
            <w:tcW w:w="8359" w:type="dxa"/>
            <w:gridSpan w:val="2"/>
          </w:tcPr>
          <w:p w14:paraId="2680D7CC" w14:textId="77777777" w:rsidR="00ED021F" w:rsidRDefault="00ED021F" w:rsidP="00B26F99">
            <w:pPr>
              <w:rPr>
                <w:b/>
                <w:noProof/>
                <w:color w:val="000000" w:themeColor="text1"/>
                <w:sz w:val="18"/>
                <w:szCs w:val="16"/>
                <w:lang w:val="en-US"/>
              </w:rPr>
            </w:pPr>
          </w:p>
          <w:p w14:paraId="37E375CA" w14:textId="77777777" w:rsidR="00ED021F" w:rsidRDefault="00ED021F" w:rsidP="00B26F99">
            <w:pPr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</w:pPr>
            <w:r w:rsidRPr="00392F34">
              <w:rPr>
                <w:b/>
                <w:noProof/>
                <w:color w:val="000000" w:themeColor="text1"/>
                <w:sz w:val="28"/>
                <w:szCs w:val="16"/>
                <w:lang w:val="en-US"/>
              </w:rPr>
              <w:t xml:space="preserve">Certified </w:t>
            </w:r>
            <w:r w:rsidRPr="00495241">
              <w:rPr>
                <w:b/>
                <w:noProof/>
                <w:color w:val="FF0000"/>
                <w:sz w:val="28"/>
                <w:szCs w:val="16"/>
                <w:lang w:val="en-US"/>
              </w:rPr>
              <w:t>Date</w:t>
            </w:r>
          </w:p>
          <w:p w14:paraId="2C2AA791" w14:textId="77777777" w:rsidR="00ED021F" w:rsidRDefault="00ED021F" w:rsidP="00B26F99">
            <w:pPr>
              <w:rPr>
                <w:noProof/>
                <w:color w:val="000000" w:themeColor="text1"/>
                <w:sz w:val="16"/>
                <w:szCs w:val="16"/>
                <w:lang w:val="en-US"/>
              </w:rPr>
            </w:pPr>
          </w:p>
        </w:tc>
      </w:tr>
    </w:tbl>
    <w:p w14:paraId="5A11F7E9" w14:textId="77777777" w:rsidR="00ED021F" w:rsidRDefault="00ED021F" w:rsidP="00ED021F">
      <w:pPr>
        <w:rPr>
          <w:noProof/>
          <w:color w:val="000000" w:themeColor="text1"/>
          <w:sz w:val="16"/>
          <w:szCs w:val="16"/>
          <w:lang w:val="en-US"/>
        </w:rPr>
      </w:pPr>
    </w:p>
    <w:p w14:paraId="2D93DD3E" w14:textId="77777777" w:rsidR="00ED021F" w:rsidRDefault="00ED021F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3AFFD776" w14:textId="77777777" w:rsidR="001A5768" w:rsidRDefault="001A5768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1A4F50D6" w14:textId="77777777" w:rsidR="001A5768" w:rsidRDefault="001A5768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0A342829" w14:textId="77777777" w:rsidR="004B60A3" w:rsidRDefault="004B60A3" w:rsidP="0039322C">
      <w:pPr>
        <w:jc w:val="center"/>
        <w:rPr>
          <w:b/>
          <w:color w:val="000000" w:themeColor="text1"/>
          <w:sz w:val="36"/>
          <w:szCs w:val="36"/>
        </w:rPr>
      </w:pPr>
    </w:p>
    <w:p w14:paraId="40767F1C" w14:textId="77777777" w:rsidR="00582159" w:rsidRDefault="00582159" w:rsidP="0039322C">
      <w:pPr>
        <w:rPr>
          <w:noProof/>
          <w:color w:val="000000" w:themeColor="text1"/>
          <w:sz w:val="16"/>
          <w:szCs w:val="16"/>
          <w:lang w:val="en-US"/>
        </w:rPr>
      </w:pPr>
    </w:p>
    <w:p w14:paraId="1CF730A9" w14:textId="77777777" w:rsidR="00582159" w:rsidRDefault="00582159" w:rsidP="0039322C">
      <w:pPr>
        <w:rPr>
          <w:noProof/>
          <w:color w:val="000000" w:themeColor="text1"/>
          <w:sz w:val="16"/>
          <w:szCs w:val="16"/>
          <w:lang w:val="en-US"/>
        </w:rPr>
      </w:pPr>
    </w:p>
    <w:sectPr w:rsidR="00582159" w:rsidSect="000D6EB1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0EC9A" w14:textId="77777777" w:rsidR="007F5E59" w:rsidRDefault="007F5E59">
      <w:r>
        <w:separator/>
      </w:r>
    </w:p>
  </w:endnote>
  <w:endnote w:type="continuationSeparator" w:id="0">
    <w:p w14:paraId="441F74C9" w14:textId="77777777" w:rsidR="007F5E59" w:rsidRDefault="007F5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DB2C6" w14:textId="3ED5F8DC" w:rsidR="005E1ED9" w:rsidRDefault="00E623DF">
    <w:pPr>
      <w:pStyle w:val="Footer"/>
      <w:jc w:val="center"/>
      <w:rPr>
        <w:caps/>
        <w:noProof/>
        <w:color w:val="4F81BD" w:themeColor="accent1"/>
      </w:rPr>
    </w:pPr>
    <w:r>
      <w:rPr>
        <w:caps/>
        <w:noProof/>
        <w:color w:val="4F81BD" w:themeColor="accent1"/>
      </w:rPr>
      <w:t>John Smith OP</w:t>
    </w:r>
  </w:p>
  <w:p w14:paraId="1C80092F" w14:textId="77777777" w:rsidR="005E1ED9" w:rsidRDefault="005E1E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8EA9" w14:textId="77777777" w:rsidR="007F5E59" w:rsidRDefault="007F5E59">
      <w:r>
        <w:separator/>
      </w:r>
    </w:p>
  </w:footnote>
  <w:footnote w:type="continuationSeparator" w:id="0">
    <w:p w14:paraId="5ACC3BBC" w14:textId="77777777" w:rsidR="007F5E59" w:rsidRDefault="007F5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8074F" w14:textId="77777777" w:rsidR="005E1ED9" w:rsidRDefault="005E1ED9">
    <w:pPr>
      <w:pStyle w:val="Header"/>
    </w:pPr>
    <w:r>
      <w:rPr>
        <w:noProof/>
        <w:lang w:eastAsia="en-GB"/>
      </w:rPr>
      <w:drawing>
        <wp:inline distT="0" distB="0" distL="0" distR="0" wp14:anchorId="422C5B47" wp14:editId="3AB680F2">
          <wp:extent cx="774700" cy="771485"/>
          <wp:effectExtent l="0" t="0" r="635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7714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</w:t>
    </w:r>
    <w:r w:rsidRPr="00152788">
      <w:rPr>
        <w:position w:val="48"/>
        <w:sz w:val="44"/>
        <w:szCs w:val="44"/>
      </w:rPr>
      <w:t>Blackfriars Dominican Studium</w:t>
    </w:r>
    <w:r>
      <w:rPr>
        <w:position w:val="48"/>
        <w:sz w:val="44"/>
        <w:szCs w:val="44"/>
      </w:rPr>
      <w:t xml:space="preserve"> - </w:t>
    </w:r>
    <w:r w:rsidRPr="00152788">
      <w:rPr>
        <w:position w:val="48"/>
        <w:sz w:val="44"/>
        <w:szCs w:val="44"/>
      </w:rPr>
      <w:t>Oxford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463"/>
    <w:rsid w:val="00012C7D"/>
    <w:rsid w:val="000235BE"/>
    <w:rsid w:val="00026CEF"/>
    <w:rsid w:val="00035AEE"/>
    <w:rsid w:val="000435B0"/>
    <w:rsid w:val="00057A51"/>
    <w:rsid w:val="00057B80"/>
    <w:rsid w:val="000A1091"/>
    <w:rsid w:val="000A2702"/>
    <w:rsid w:val="000A3E07"/>
    <w:rsid w:val="000C1898"/>
    <w:rsid w:val="000C5ACC"/>
    <w:rsid w:val="000D19E0"/>
    <w:rsid w:val="000D36B5"/>
    <w:rsid w:val="000D40AE"/>
    <w:rsid w:val="000D6EB1"/>
    <w:rsid w:val="000E334D"/>
    <w:rsid w:val="000F29ED"/>
    <w:rsid w:val="000F33DD"/>
    <w:rsid w:val="000F430C"/>
    <w:rsid w:val="00102F26"/>
    <w:rsid w:val="0011532E"/>
    <w:rsid w:val="00134673"/>
    <w:rsid w:val="00135D28"/>
    <w:rsid w:val="00142480"/>
    <w:rsid w:val="00144C81"/>
    <w:rsid w:val="00145624"/>
    <w:rsid w:val="00146A13"/>
    <w:rsid w:val="001526FD"/>
    <w:rsid w:val="00152788"/>
    <w:rsid w:val="0015295A"/>
    <w:rsid w:val="00155E65"/>
    <w:rsid w:val="0019268F"/>
    <w:rsid w:val="001962E7"/>
    <w:rsid w:val="001A4A11"/>
    <w:rsid w:val="001A5768"/>
    <w:rsid w:val="001B3ED2"/>
    <w:rsid w:val="001C0FBD"/>
    <w:rsid w:val="001D69C2"/>
    <w:rsid w:val="001E3EFB"/>
    <w:rsid w:val="001E6479"/>
    <w:rsid w:val="001E7BB1"/>
    <w:rsid w:val="001F56C5"/>
    <w:rsid w:val="00200945"/>
    <w:rsid w:val="00223900"/>
    <w:rsid w:val="002726C2"/>
    <w:rsid w:val="0027528D"/>
    <w:rsid w:val="00291556"/>
    <w:rsid w:val="002C6391"/>
    <w:rsid w:val="002E249A"/>
    <w:rsid w:val="00303340"/>
    <w:rsid w:val="003365DB"/>
    <w:rsid w:val="003472A2"/>
    <w:rsid w:val="00353BB3"/>
    <w:rsid w:val="00364E86"/>
    <w:rsid w:val="00374A4C"/>
    <w:rsid w:val="00385E16"/>
    <w:rsid w:val="0039322C"/>
    <w:rsid w:val="003A386D"/>
    <w:rsid w:val="003B5842"/>
    <w:rsid w:val="003B6531"/>
    <w:rsid w:val="003C025F"/>
    <w:rsid w:val="003E4F06"/>
    <w:rsid w:val="00437080"/>
    <w:rsid w:val="00467476"/>
    <w:rsid w:val="0047323A"/>
    <w:rsid w:val="004921DC"/>
    <w:rsid w:val="00495241"/>
    <w:rsid w:val="00497958"/>
    <w:rsid w:val="004A513E"/>
    <w:rsid w:val="004B0B49"/>
    <w:rsid w:val="004B2393"/>
    <w:rsid w:val="004B60A3"/>
    <w:rsid w:val="004D2B54"/>
    <w:rsid w:val="004D5A22"/>
    <w:rsid w:val="004E36E9"/>
    <w:rsid w:val="00503CA7"/>
    <w:rsid w:val="00504FD7"/>
    <w:rsid w:val="00517D04"/>
    <w:rsid w:val="00521ACF"/>
    <w:rsid w:val="00522E3D"/>
    <w:rsid w:val="0053452D"/>
    <w:rsid w:val="005349E0"/>
    <w:rsid w:val="005420AD"/>
    <w:rsid w:val="005434C9"/>
    <w:rsid w:val="0056730C"/>
    <w:rsid w:val="0057162D"/>
    <w:rsid w:val="00582159"/>
    <w:rsid w:val="00592EB5"/>
    <w:rsid w:val="00593F24"/>
    <w:rsid w:val="005A0BD8"/>
    <w:rsid w:val="005A25F6"/>
    <w:rsid w:val="005D3838"/>
    <w:rsid w:val="005E1ED9"/>
    <w:rsid w:val="005F2608"/>
    <w:rsid w:val="005F7F9F"/>
    <w:rsid w:val="006002EC"/>
    <w:rsid w:val="0067019A"/>
    <w:rsid w:val="00673DB8"/>
    <w:rsid w:val="00683F0E"/>
    <w:rsid w:val="006A151E"/>
    <w:rsid w:val="006B58DC"/>
    <w:rsid w:val="006B6B12"/>
    <w:rsid w:val="006D5561"/>
    <w:rsid w:val="006F37DB"/>
    <w:rsid w:val="00747FB2"/>
    <w:rsid w:val="00765C50"/>
    <w:rsid w:val="0078279E"/>
    <w:rsid w:val="007A70BA"/>
    <w:rsid w:val="007B27FD"/>
    <w:rsid w:val="007C005E"/>
    <w:rsid w:val="007C7F96"/>
    <w:rsid w:val="007D33CA"/>
    <w:rsid w:val="007E6E83"/>
    <w:rsid w:val="007F3A6F"/>
    <w:rsid w:val="007F5E59"/>
    <w:rsid w:val="00811875"/>
    <w:rsid w:val="00813DC7"/>
    <w:rsid w:val="0082383B"/>
    <w:rsid w:val="008319D2"/>
    <w:rsid w:val="00833B94"/>
    <w:rsid w:val="008437BA"/>
    <w:rsid w:val="008538C3"/>
    <w:rsid w:val="00873871"/>
    <w:rsid w:val="008A36EF"/>
    <w:rsid w:val="008A7027"/>
    <w:rsid w:val="008B6C9E"/>
    <w:rsid w:val="008C3D4C"/>
    <w:rsid w:val="008C3E30"/>
    <w:rsid w:val="008E4799"/>
    <w:rsid w:val="008E6391"/>
    <w:rsid w:val="008F0BA6"/>
    <w:rsid w:val="008F688B"/>
    <w:rsid w:val="009163EA"/>
    <w:rsid w:val="009174E4"/>
    <w:rsid w:val="00936EF5"/>
    <w:rsid w:val="00936F5C"/>
    <w:rsid w:val="00940124"/>
    <w:rsid w:val="00951094"/>
    <w:rsid w:val="00956587"/>
    <w:rsid w:val="0095756D"/>
    <w:rsid w:val="00992BDD"/>
    <w:rsid w:val="009B59DF"/>
    <w:rsid w:val="009E042B"/>
    <w:rsid w:val="00A00B94"/>
    <w:rsid w:val="00A01369"/>
    <w:rsid w:val="00A07E91"/>
    <w:rsid w:val="00A214CC"/>
    <w:rsid w:val="00A25C58"/>
    <w:rsid w:val="00A426CD"/>
    <w:rsid w:val="00A471D3"/>
    <w:rsid w:val="00A504AC"/>
    <w:rsid w:val="00A61837"/>
    <w:rsid w:val="00A67C73"/>
    <w:rsid w:val="00A73826"/>
    <w:rsid w:val="00AA5432"/>
    <w:rsid w:val="00AA774A"/>
    <w:rsid w:val="00AC3EEE"/>
    <w:rsid w:val="00AD3468"/>
    <w:rsid w:val="00AF2550"/>
    <w:rsid w:val="00B06C8C"/>
    <w:rsid w:val="00B21563"/>
    <w:rsid w:val="00B53708"/>
    <w:rsid w:val="00B758BF"/>
    <w:rsid w:val="00B83417"/>
    <w:rsid w:val="00B9285A"/>
    <w:rsid w:val="00BA2EAE"/>
    <w:rsid w:val="00BA3279"/>
    <w:rsid w:val="00BC4DBC"/>
    <w:rsid w:val="00BF40E4"/>
    <w:rsid w:val="00C0378F"/>
    <w:rsid w:val="00C06CB5"/>
    <w:rsid w:val="00C07F19"/>
    <w:rsid w:val="00C13AD5"/>
    <w:rsid w:val="00C43463"/>
    <w:rsid w:val="00C612AA"/>
    <w:rsid w:val="00C75ABC"/>
    <w:rsid w:val="00C81FC2"/>
    <w:rsid w:val="00C82253"/>
    <w:rsid w:val="00C84DFA"/>
    <w:rsid w:val="00CA0007"/>
    <w:rsid w:val="00CB57D6"/>
    <w:rsid w:val="00CB5C0C"/>
    <w:rsid w:val="00CC1A1E"/>
    <w:rsid w:val="00CE3CBC"/>
    <w:rsid w:val="00CE428E"/>
    <w:rsid w:val="00CE7AA3"/>
    <w:rsid w:val="00CF5B66"/>
    <w:rsid w:val="00D153BA"/>
    <w:rsid w:val="00D167CE"/>
    <w:rsid w:val="00D27A8D"/>
    <w:rsid w:val="00D27D2D"/>
    <w:rsid w:val="00D3078E"/>
    <w:rsid w:val="00D566AD"/>
    <w:rsid w:val="00D77397"/>
    <w:rsid w:val="00D81161"/>
    <w:rsid w:val="00D81B4F"/>
    <w:rsid w:val="00D86D3F"/>
    <w:rsid w:val="00D93A55"/>
    <w:rsid w:val="00DC68EF"/>
    <w:rsid w:val="00DD0BCF"/>
    <w:rsid w:val="00DD5C8E"/>
    <w:rsid w:val="00DE003B"/>
    <w:rsid w:val="00DE2249"/>
    <w:rsid w:val="00E0039E"/>
    <w:rsid w:val="00E0072A"/>
    <w:rsid w:val="00E24053"/>
    <w:rsid w:val="00E2565E"/>
    <w:rsid w:val="00E461A7"/>
    <w:rsid w:val="00E57533"/>
    <w:rsid w:val="00E623DF"/>
    <w:rsid w:val="00E75F47"/>
    <w:rsid w:val="00E81C5A"/>
    <w:rsid w:val="00E822A8"/>
    <w:rsid w:val="00E877AC"/>
    <w:rsid w:val="00EA5001"/>
    <w:rsid w:val="00EA589D"/>
    <w:rsid w:val="00EB6000"/>
    <w:rsid w:val="00EC10C3"/>
    <w:rsid w:val="00EC5062"/>
    <w:rsid w:val="00ED021F"/>
    <w:rsid w:val="00ED35CB"/>
    <w:rsid w:val="00F047C5"/>
    <w:rsid w:val="00F21296"/>
    <w:rsid w:val="00F25032"/>
    <w:rsid w:val="00F517BE"/>
    <w:rsid w:val="00F60BA9"/>
    <w:rsid w:val="00F64DCD"/>
    <w:rsid w:val="00F65666"/>
    <w:rsid w:val="00F86089"/>
    <w:rsid w:val="00F87DB7"/>
    <w:rsid w:val="00F94E1A"/>
    <w:rsid w:val="00FB1DDF"/>
    <w:rsid w:val="00FC6C5B"/>
    <w:rsid w:val="00FD19E1"/>
    <w:rsid w:val="00FD4344"/>
    <w:rsid w:val="00FE34CC"/>
    <w:rsid w:val="00FF1597"/>
    <w:rsid w:val="00FF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F20B21"/>
  <w15:docId w15:val="{D867C407-F234-4F9A-BDF7-69384EA25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60A3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102F26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02F2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102F2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D167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238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582159"/>
    <w:rPr>
      <w:b/>
      <w:bCs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9322C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\Users\RobertVerrill\OneDrive%20-%20The%20English%20Province%20of%20the%20Order%20of%20Preachers\Documents\transcript%20template.dotx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E70B3-0291-41F6-9041-29AEEE5B1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transcript template.dotx</Template>
  <TotalTime>37</TotalTime>
  <Pages>2</Pages>
  <Words>117</Words>
  <Characters>1278</Characters>
  <Application>Microsoft Office Word</Application>
  <DocSecurity>0</DocSecurity>
  <Lines>319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Consolidated Transcript – Bonifatius Hicks OP</vt:lpstr>
    </vt:vector>
  </TitlesOfParts>
  <Company>Blackfriars Hall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Consolidated Transcript – Bonifatius Hicks OP</dc:title>
  <dc:creator>Robert Verrill</dc:creator>
  <cp:lastModifiedBy>Robert Verrill</cp:lastModifiedBy>
  <cp:revision>35</cp:revision>
  <cp:lastPrinted>2012-07-13T13:55:00Z</cp:lastPrinted>
  <dcterms:created xsi:type="dcterms:W3CDTF">2025-11-30T00:12:00Z</dcterms:created>
  <dcterms:modified xsi:type="dcterms:W3CDTF">2025-11-30T17:15:00Z</dcterms:modified>
</cp:coreProperties>
</file>